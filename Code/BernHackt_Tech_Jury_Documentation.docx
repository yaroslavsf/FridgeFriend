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659FB188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proofErr w:type="spellStart"/>
      <w:r w:rsidR="00A74C83">
        <w:rPr>
          <w:b/>
          <w:sz w:val="72"/>
          <w:szCs w:val="72"/>
        </w:rPr>
        <w:t>FridgeFriends</w:t>
      </w:r>
      <w:proofErr w:type="spellEnd"/>
      <w:r>
        <w:rPr>
          <w:b/>
          <w:sz w:val="72"/>
          <w:szCs w:val="72"/>
        </w:rPr>
        <w:t>»</w:t>
      </w:r>
    </w:p>
    <w:p w14:paraId="3ADEA425" w14:textId="17CF1A9E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A74C83" w:rsidRPr="00A74C83">
        <w:rPr>
          <w:b/>
          <w:sz w:val="72"/>
          <w:szCs w:val="72"/>
        </w:rPr>
        <w:t>Lebensmittel weitergeben statt wegwerfen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2EE29009" w14:textId="77777777" w:rsidR="00F26B38" w:rsidRDefault="00E8369F" w:rsidP="00F26B38">
      <w:pPr>
        <w:ind w:left="-567"/>
      </w:pPr>
      <w:r>
        <w:t>Aktueller Stand des Sourcecodes</w:t>
      </w:r>
    </w:p>
    <w:p w14:paraId="0DC548F2" w14:textId="77777777" w:rsidR="00F26B38" w:rsidRDefault="00F26B38" w:rsidP="00F26B38">
      <w:pPr>
        <w:ind w:left="-567"/>
      </w:pPr>
    </w:p>
    <w:p w14:paraId="1F3BC21D" w14:textId="1D7A8CA1" w:rsidR="00E8369F" w:rsidRDefault="00000000" w:rsidP="00F26B38">
      <w:pPr>
        <w:ind w:left="-567"/>
      </w:pPr>
      <w:hyperlink r:id="rId12" w:history="1">
        <w:r w:rsidR="00F26B38" w:rsidRPr="00775129">
          <w:rPr>
            <w:rStyle w:val="Hyperlink"/>
            <w:rFonts w:cs="Arial"/>
            <w:lang w:eastAsia="en-US"/>
          </w:rPr>
          <w:t>https://github.com/yaroslavsf/FridgeFriend</w:t>
        </w:r>
      </w:hyperlink>
    </w:p>
    <w:p w14:paraId="213F323F" w14:textId="77777777" w:rsidR="00F26B38" w:rsidRDefault="00F26B38" w:rsidP="00E8369F">
      <w:pPr>
        <w:ind w:left="-567"/>
        <w:rPr>
          <w:lang w:eastAsia="en-US"/>
        </w:rPr>
      </w:pPr>
    </w:p>
    <w:p w14:paraId="6B483B39" w14:textId="77777777" w:rsidR="00F26B38" w:rsidRDefault="00F26B38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68588F84" w14:textId="5AA5470D" w:rsidR="00A74C83" w:rsidRDefault="00A74C83" w:rsidP="00A74C83">
      <w:pPr>
        <w:pStyle w:val="ListParagraph"/>
        <w:numPr>
          <w:ilvl w:val="1"/>
          <w:numId w:val="27"/>
        </w:numPr>
      </w:pPr>
      <w:r>
        <w:t>Fokussiert haben wir uns in erster Linie auf die Chancen künstlicher Intelligen</w:t>
      </w:r>
      <w:r w:rsidR="00227AF1">
        <w:t xml:space="preserve">z, mit der Implementation einer Bildanalyse und eines Rezeptgenerators. Des </w:t>
      </w:r>
      <w:proofErr w:type="spellStart"/>
      <w:r w:rsidR="00227AF1">
        <w:t>weiteren</w:t>
      </w:r>
      <w:proofErr w:type="spellEnd"/>
      <w:r w:rsidR="00227AF1">
        <w:t xml:space="preserve"> war es uns wichtig, ein Gefühl von Community herzustellen, als auch mit Gamification zu arbeiten, um die </w:t>
      </w:r>
      <w:proofErr w:type="spellStart"/>
      <w:proofErr w:type="gramStart"/>
      <w:r w:rsidR="00227AF1">
        <w:t>User:innen</w:t>
      </w:r>
      <w:proofErr w:type="spellEnd"/>
      <w:proofErr w:type="gramEnd"/>
      <w:r w:rsidR="00227AF1">
        <w:t xml:space="preserve"> zu motivieren. </w:t>
      </w:r>
    </w:p>
    <w:p w14:paraId="744BA720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4E44A69A" w14:textId="4B5CFA76" w:rsidR="00227AF1" w:rsidRDefault="00227AF1" w:rsidP="00227AF1">
      <w:pPr>
        <w:pStyle w:val="ListParagraph"/>
        <w:numPr>
          <w:ilvl w:val="1"/>
          <w:numId w:val="27"/>
        </w:numPr>
      </w:pPr>
      <w:r>
        <w:t>Wir haben uns für ein Cross-</w:t>
      </w:r>
      <w:proofErr w:type="spellStart"/>
      <w:r>
        <w:t>Platform</w:t>
      </w:r>
      <w:proofErr w:type="spellEnd"/>
      <w:r>
        <w:t xml:space="preserve">-Framework (für Web, iOS, Android) entschieden, damit einer möglichst breite Anzahl an </w:t>
      </w:r>
      <w:proofErr w:type="spellStart"/>
      <w:proofErr w:type="gramStart"/>
      <w:r>
        <w:t>Nutzer:innen</w:t>
      </w:r>
      <w:proofErr w:type="spellEnd"/>
      <w:proofErr w:type="gramEnd"/>
      <w:r>
        <w:t xml:space="preserve"> der Zugriff ermöglicht wird.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1FE87E48" w:rsidR="00E8369F" w:rsidRDefault="00E8369F" w:rsidP="00E8369F">
      <w:pPr>
        <w:pStyle w:val="ListParagraph"/>
        <w:numPr>
          <w:ilvl w:val="0"/>
          <w:numId w:val="27"/>
        </w:numPr>
      </w:pPr>
      <w:r>
        <w:t>Welche Komponenten und Frameworks habt ihr verwendet?</w:t>
      </w:r>
      <w:r w:rsidR="00227AF1">
        <w:t xml:space="preserve"> Wozu und wie werden diese eingesetzt?</w:t>
      </w:r>
    </w:p>
    <w:p w14:paraId="0386A529" w14:textId="70C14AAC" w:rsidR="00F26B38" w:rsidRDefault="00F26B38" w:rsidP="00227AF1">
      <w:pPr>
        <w:pStyle w:val="ListParagraph"/>
        <w:numPr>
          <w:ilvl w:val="1"/>
          <w:numId w:val="27"/>
        </w:numPr>
        <w:rPr>
          <w:lang w:val="en-US"/>
        </w:rPr>
      </w:pPr>
      <w:r w:rsidRPr="00F26B38">
        <w:rPr>
          <w:lang w:val="en-US"/>
        </w:rPr>
        <w:t>React</w:t>
      </w:r>
      <w:r w:rsidR="00DD43A4">
        <w:rPr>
          <w:lang w:val="en-US"/>
        </w:rPr>
        <w:t xml:space="preserve"> Native</w:t>
      </w:r>
      <w:r w:rsidRPr="00F26B38">
        <w:rPr>
          <w:lang w:val="en-US"/>
        </w:rPr>
        <w:t>, Expo</w:t>
      </w:r>
      <w:r>
        <w:rPr>
          <w:lang w:val="en-US"/>
        </w:rPr>
        <w:t>, Expo Components: App</w:t>
      </w:r>
    </w:p>
    <w:p w14:paraId="73560D54" w14:textId="4424DD18" w:rsidR="00E8369F" w:rsidRPr="005C3EB4" w:rsidRDefault="00F26B38" w:rsidP="00227AF1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 xml:space="preserve">OpenAI API: </w:t>
      </w:r>
      <w:r>
        <w:t>Rezepterstellung, «Kühlschrankanalyse»</w:t>
      </w:r>
    </w:p>
    <w:p w14:paraId="549BE542" w14:textId="16DDA857" w:rsidR="005C3EB4" w:rsidRPr="005C3EB4" w:rsidRDefault="005C3EB4" w:rsidP="00227AF1">
      <w:pPr>
        <w:pStyle w:val="ListParagraph"/>
        <w:numPr>
          <w:ilvl w:val="1"/>
          <w:numId w:val="27"/>
        </w:numPr>
      </w:pPr>
      <w:r>
        <w:t>Unsplash API: Bildsuche zu gefundenen Zutaten aus der Kühlschrankanalyse</w:t>
      </w: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5F4D185" w14:textId="4DE93295" w:rsidR="00E8369F" w:rsidRDefault="00E8369F" w:rsidP="00A366B0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  <w:r w:rsidR="00A366B0">
        <w:t xml:space="preserve"> </w:t>
      </w:r>
      <w:r>
        <w:t>Was ist aus technischer Sicht besonders cool an eurer Lösung?</w:t>
      </w:r>
    </w:p>
    <w:p w14:paraId="366AE5C0" w14:textId="3A560B53" w:rsidR="00DD43A4" w:rsidRDefault="00CD73A6" w:rsidP="00CD73A6">
      <w:pPr>
        <w:pStyle w:val="ListParagraph"/>
        <w:numPr>
          <w:ilvl w:val="1"/>
          <w:numId w:val="27"/>
        </w:numPr>
      </w:pPr>
      <w:proofErr w:type="spellStart"/>
      <w:r>
        <w:t>Open</w:t>
      </w:r>
      <w:r w:rsidR="00DD43A4">
        <w:t>AI</w:t>
      </w:r>
      <w:proofErr w:type="spellEnd"/>
      <w:r w:rsidR="00DD43A4">
        <w:t xml:space="preserve"> kann automatisch Listings erstellen</w:t>
      </w:r>
      <w:r w:rsidR="00A366B0">
        <w:t xml:space="preserve">, </w:t>
      </w:r>
      <w:r>
        <w:t>die auf Bildern basieren. S</w:t>
      </w:r>
      <w:r w:rsidR="00DD43A4">
        <w:t xml:space="preserve">elbst wenn mehrere Zutaten in einem Bild sind, werden </w:t>
      </w:r>
      <w:r>
        <w:t>pro Produkt einzelne</w:t>
      </w:r>
      <w:r w:rsidR="00DD43A4">
        <w:t xml:space="preserve"> Listings</w:t>
      </w:r>
      <w:r w:rsidR="00A366B0">
        <w:t xml:space="preserve"> erstellt. Das ist extrem benutzerfreundlich und spart den </w:t>
      </w:r>
      <w:proofErr w:type="spellStart"/>
      <w:r w:rsidR="00A366B0">
        <w:t>Nutzer:innen</w:t>
      </w:r>
      <w:proofErr w:type="spellEnd"/>
      <w:r w:rsidR="00A366B0">
        <w:t xml:space="preserve"> viel Aufwand </w:t>
      </w:r>
      <w:r w:rsidR="0045378C">
        <w:t xml:space="preserve">und Zeit </w:t>
      </w:r>
      <w:r w:rsidR="00A366B0">
        <w:t>ein.</w:t>
      </w:r>
    </w:p>
    <w:p w14:paraId="0727665D" w14:textId="657AD68A" w:rsidR="00DD43A4" w:rsidRDefault="00A366B0" w:rsidP="00A366B0">
      <w:pPr>
        <w:pStyle w:val="ListParagraph"/>
        <w:numPr>
          <w:ilvl w:val="1"/>
          <w:numId w:val="27"/>
        </w:numPr>
      </w:pPr>
      <w:r>
        <w:t xml:space="preserve">Die Implementation von </w:t>
      </w:r>
      <w:r w:rsidR="00DD43A4">
        <w:t xml:space="preserve">Gamification </w:t>
      </w:r>
      <w:r>
        <w:t xml:space="preserve">in Form eines Punkte- und </w:t>
      </w:r>
      <w:proofErr w:type="spellStart"/>
      <w:r>
        <w:t>Awardsystems</w:t>
      </w:r>
      <w:proofErr w:type="spellEnd"/>
      <w:r>
        <w:t xml:space="preserve"> verleiht den </w:t>
      </w:r>
      <w:proofErr w:type="spellStart"/>
      <w:proofErr w:type="gramStart"/>
      <w:r>
        <w:t>Nutzer:innen</w:t>
      </w:r>
      <w:proofErr w:type="spellEnd"/>
      <w:proofErr w:type="gramEnd"/>
      <w:r w:rsidR="00DD43A4">
        <w:t xml:space="preserve"> zusätzliche Motivation</w:t>
      </w:r>
      <w:r>
        <w:t xml:space="preserve"> und fördert Aktivität auf der App.</w:t>
      </w:r>
    </w:p>
    <w:p w14:paraId="2C703E6E" w14:textId="6907F9D2" w:rsidR="00DD43A4" w:rsidRDefault="00DD43A4" w:rsidP="00A366B0">
      <w:pPr>
        <w:pStyle w:val="ListParagraph"/>
        <w:numPr>
          <w:ilvl w:val="1"/>
          <w:numId w:val="27"/>
        </w:numPr>
      </w:pPr>
      <w:r>
        <w:t xml:space="preserve">Unsere App kann </w:t>
      </w:r>
      <w:r w:rsidR="00A366B0">
        <w:t xml:space="preserve">dank </w:t>
      </w:r>
      <w:proofErr w:type="spellStart"/>
      <w:r w:rsidR="00A366B0">
        <w:t>OpenAI</w:t>
      </w:r>
      <w:proofErr w:type="spellEnd"/>
      <w:r w:rsidR="00A366B0">
        <w:t xml:space="preserve"> </w:t>
      </w:r>
      <w:r>
        <w:t xml:space="preserve">Rezepte inklusiv Anleitung automatisch erstellen, basierend auf </w:t>
      </w:r>
      <w:r w:rsidR="00A366B0">
        <w:t xml:space="preserve">lokal </w:t>
      </w:r>
      <w:r>
        <w:t>verfügbaren Zutaten.</w:t>
      </w:r>
    </w:p>
    <w:p w14:paraId="5D118E50" w14:textId="685CCEF0" w:rsidR="00114C11" w:rsidRDefault="00114C11" w:rsidP="00A366B0">
      <w:pPr>
        <w:pStyle w:val="ListParagraph"/>
        <w:numPr>
          <w:ilvl w:val="1"/>
          <w:numId w:val="27"/>
        </w:numPr>
      </w:pPr>
      <w:r>
        <w:t xml:space="preserve">Da uns die Inklusion von </w:t>
      </w:r>
      <w:proofErr w:type="spellStart"/>
      <w:r>
        <w:t>User:innen</w:t>
      </w:r>
      <w:proofErr w:type="spellEnd"/>
      <w:r>
        <w:t xml:space="preserve"> wichtig ist, haben wir </w:t>
      </w:r>
      <w:proofErr w:type="spellStart"/>
      <w:r>
        <w:t>wir</w:t>
      </w:r>
      <w:proofErr w:type="spellEnd"/>
      <w:r>
        <w:t xml:space="preserve"> die App mehrsprachig aufgebaut, inklusive Schweizerdeutsch für einen persönlicheren Approach an unsere Berner:innen.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7D88F75F" w14:textId="4F4AA756" w:rsidR="00E8369F" w:rsidRDefault="00E8369F" w:rsidP="00A366B0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3FCCA35E" w14:textId="7A026872" w:rsidR="00A366B0" w:rsidRDefault="00A366B0" w:rsidP="00A366B0">
      <w:pPr>
        <w:pStyle w:val="ListParagraph"/>
        <w:numPr>
          <w:ilvl w:val="1"/>
          <w:numId w:val="27"/>
        </w:numPr>
      </w:pPr>
      <w:r>
        <w:t xml:space="preserve">Ursprünglich haben wir geplant, ein Belohnungssystem mit Coupons und Rabatten (für </w:t>
      </w:r>
      <w:proofErr w:type="spellStart"/>
      <w:r>
        <w:t>TransGourmet</w:t>
      </w:r>
      <w:proofErr w:type="spellEnd"/>
      <w:r>
        <w:t xml:space="preserve"> bzw. </w:t>
      </w:r>
      <w:proofErr w:type="spellStart"/>
      <w:r>
        <w:t>Prodega</w:t>
      </w:r>
      <w:proofErr w:type="spellEnd"/>
      <w:r>
        <w:t xml:space="preserve">) zu implementieren. </w:t>
      </w:r>
      <w:r w:rsidR="00A9343A">
        <w:t xml:space="preserve">Da </w:t>
      </w:r>
      <w:r>
        <w:t xml:space="preserve">uns </w:t>
      </w:r>
      <w:r w:rsidR="00A9343A">
        <w:t xml:space="preserve">jedoch </w:t>
      </w:r>
      <w:r>
        <w:t xml:space="preserve">in erster Linie die Usability am Herzen lag, </w:t>
      </w:r>
      <w:r w:rsidR="005065DD">
        <w:t xml:space="preserve">in die wir am meisten Zeit investieren wollten, </w:t>
      </w:r>
      <w:r>
        <w:t>haben wir uns</w:t>
      </w:r>
      <w:r w:rsidR="00114C11">
        <w:t xml:space="preserve"> </w:t>
      </w:r>
      <w:r w:rsidR="005065DD">
        <w:t xml:space="preserve">bewusst </w:t>
      </w:r>
      <w:r w:rsidR="00114C11">
        <w:t>vorerst</w:t>
      </w:r>
      <w:r>
        <w:t xml:space="preserve"> für ein digitales </w:t>
      </w:r>
      <w:proofErr w:type="spellStart"/>
      <w:r>
        <w:t>Reward</w:t>
      </w:r>
      <w:proofErr w:type="spellEnd"/>
      <w:r>
        <w:t xml:space="preserve"> System</w:t>
      </w:r>
      <w:r w:rsidR="00114C11">
        <w:t xml:space="preserve"> entschieden.</w:t>
      </w:r>
    </w:p>
    <w:sectPr w:rsidR="00A366B0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D126BD" w14:textId="77777777" w:rsidR="002B4848" w:rsidRDefault="002B4848">
      <w:r>
        <w:separator/>
      </w:r>
    </w:p>
  </w:endnote>
  <w:endnote w:type="continuationSeparator" w:id="0">
    <w:p w14:paraId="3B090B60" w14:textId="77777777" w:rsidR="002B4848" w:rsidRDefault="002B4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ork Sans ExtraBold">
    <w:altName w:val="Courier New"/>
    <w:panose1 w:val="00000000000000000000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8" w14:textId="2584F904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C83F22">
      <w:rPr>
        <w:rFonts w:ascii="Work Sans ExtraBold" w:hAnsi="Work Sans ExtraBold"/>
        <w:sz w:val="16"/>
        <w:szCs w:val="16"/>
        <w:lang w:val="de-DE"/>
      </w:rPr>
      <w:t>2024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1C3A7" w14:textId="77777777" w:rsidR="002B4848" w:rsidRDefault="002B4848">
      <w:r>
        <w:separator/>
      </w:r>
    </w:p>
  </w:footnote>
  <w:footnote w:type="continuationSeparator" w:id="0">
    <w:p w14:paraId="4C0FED25" w14:textId="77777777" w:rsidR="002B4848" w:rsidRDefault="002B4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80E56"/>
    <w:multiLevelType w:val="hybridMultilevel"/>
    <w:tmpl w:val="33BE726E"/>
    <w:lvl w:ilvl="0" w:tplc="3760D1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E778A"/>
    <w:multiLevelType w:val="hybridMultilevel"/>
    <w:tmpl w:val="7D464AA8"/>
    <w:lvl w:ilvl="0" w:tplc="59A6ADF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1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4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5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416562812">
    <w:abstractNumId w:val="10"/>
  </w:num>
  <w:num w:numId="2" w16cid:durableId="229507350">
    <w:abstractNumId w:val="10"/>
  </w:num>
  <w:num w:numId="3" w16cid:durableId="734545165">
    <w:abstractNumId w:val="1"/>
  </w:num>
  <w:num w:numId="4" w16cid:durableId="1109617033">
    <w:abstractNumId w:val="16"/>
  </w:num>
  <w:num w:numId="5" w16cid:durableId="1352991761">
    <w:abstractNumId w:val="11"/>
  </w:num>
  <w:num w:numId="6" w16cid:durableId="1017542043">
    <w:abstractNumId w:val="13"/>
  </w:num>
  <w:num w:numId="7" w16cid:durableId="1716267899">
    <w:abstractNumId w:val="26"/>
  </w:num>
  <w:num w:numId="8" w16cid:durableId="361979834">
    <w:abstractNumId w:val="26"/>
  </w:num>
  <w:num w:numId="9" w16cid:durableId="1987777751">
    <w:abstractNumId w:val="5"/>
  </w:num>
  <w:num w:numId="10" w16cid:durableId="1334843864">
    <w:abstractNumId w:val="15"/>
  </w:num>
  <w:num w:numId="11" w16cid:durableId="1520241743">
    <w:abstractNumId w:val="14"/>
  </w:num>
  <w:num w:numId="12" w16cid:durableId="231893084">
    <w:abstractNumId w:val="4"/>
  </w:num>
  <w:num w:numId="13" w16cid:durableId="1093665796">
    <w:abstractNumId w:val="25"/>
  </w:num>
  <w:num w:numId="14" w16cid:durableId="1398892396">
    <w:abstractNumId w:val="9"/>
  </w:num>
  <w:num w:numId="15" w16cid:durableId="797770404">
    <w:abstractNumId w:val="18"/>
  </w:num>
  <w:num w:numId="16" w16cid:durableId="1270703370">
    <w:abstractNumId w:val="23"/>
  </w:num>
  <w:num w:numId="17" w16cid:durableId="1287538830">
    <w:abstractNumId w:val="21"/>
  </w:num>
  <w:num w:numId="18" w16cid:durableId="1822385950">
    <w:abstractNumId w:val="8"/>
  </w:num>
  <w:num w:numId="19" w16cid:durableId="1916816103">
    <w:abstractNumId w:val="17"/>
  </w:num>
  <w:num w:numId="20" w16cid:durableId="842740060">
    <w:abstractNumId w:val="20"/>
  </w:num>
  <w:num w:numId="21" w16cid:durableId="858349222">
    <w:abstractNumId w:val="6"/>
  </w:num>
  <w:num w:numId="22" w16cid:durableId="1098058439">
    <w:abstractNumId w:val="22"/>
  </w:num>
  <w:num w:numId="23" w16cid:durableId="750157763">
    <w:abstractNumId w:val="2"/>
  </w:num>
  <w:num w:numId="24" w16cid:durableId="1856651115">
    <w:abstractNumId w:val="19"/>
  </w:num>
  <w:num w:numId="25" w16cid:durableId="1118527493">
    <w:abstractNumId w:val="3"/>
  </w:num>
  <w:num w:numId="26" w16cid:durableId="1885673450">
    <w:abstractNumId w:val="12"/>
  </w:num>
  <w:num w:numId="27" w16cid:durableId="1047606575">
    <w:abstractNumId w:val="24"/>
  </w:num>
  <w:num w:numId="28" w16cid:durableId="1342589833">
    <w:abstractNumId w:val="0"/>
  </w:num>
  <w:num w:numId="29" w16cid:durableId="621348384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26694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4994"/>
    <w:rsid w:val="00085DE7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426F"/>
    <w:rsid w:val="00107DF3"/>
    <w:rsid w:val="00107E76"/>
    <w:rsid w:val="001106A2"/>
    <w:rsid w:val="00114C11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0177"/>
    <w:rsid w:val="00222E90"/>
    <w:rsid w:val="0022596D"/>
    <w:rsid w:val="00225C95"/>
    <w:rsid w:val="00226BFF"/>
    <w:rsid w:val="00227AF1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84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1D8D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77BFF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5378C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05409"/>
    <w:rsid w:val="005065DD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08EC"/>
    <w:rsid w:val="005A2EB9"/>
    <w:rsid w:val="005A5FC1"/>
    <w:rsid w:val="005A7660"/>
    <w:rsid w:val="005B0133"/>
    <w:rsid w:val="005B1CEA"/>
    <w:rsid w:val="005B533D"/>
    <w:rsid w:val="005C269D"/>
    <w:rsid w:val="005C3EB4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1EED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2F5E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4585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0648"/>
    <w:rsid w:val="00911B14"/>
    <w:rsid w:val="00913068"/>
    <w:rsid w:val="00913E27"/>
    <w:rsid w:val="0092078D"/>
    <w:rsid w:val="009243C1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86C66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366B0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4C83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343A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3F22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3A6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3A4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5606D"/>
    <w:rsid w:val="00E64D4B"/>
    <w:rsid w:val="00E6578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C6D7E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26B38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26B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yaroslavsf/FridgeFriend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8" ma:contentTypeDescription="Ein neues Dokument erstellen." ma:contentTypeScope="" ma:versionID="452f79904c61d7083695fc67833da70f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9c3a58e9330868fb6feb36d2a76dfd61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2.xml><?xml version="1.0" encoding="utf-8"?>
<ds:datastoreItem xmlns:ds="http://schemas.openxmlformats.org/officeDocument/2006/customXml" ds:itemID="{20C36D85-46E6-443F-9486-1B0D1EC685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0</TotalTime>
  <Pages>2</Pages>
  <Words>361</Words>
  <Characters>2058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2415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Martin Ben</cp:lastModifiedBy>
  <cp:revision>4</cp:revision>
  <cp:lastPrinted>2011-10-28T11:01:00Z</cp:lastPrinted>
  <dcterms:created xsi:type="dcterms:W3CDTF">2024-08-24T21:48:00Z</dcterms:created>
  <dcterms:modified xsi:type="dcterms:W3CDTF">2024-08-25T05:57:00Z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